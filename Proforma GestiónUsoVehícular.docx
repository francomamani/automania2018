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4773D" w14:textId="4754EDA0" w:rsidR="00F96964" w:rsidRPr="00724347" w:rsidRDefault="00C677ED">
      <w:pPr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2CECF7" wp14:editId="59752D49">
            <wp:simplePos x="0" y="0"/>
            <wp:positionH relativeFrom="column">
              <wp:posOffset>-933450</wp:posOffset>
            </wp:positionH>
            <wp:positionV relativeFrom="paragraph">
              <wp:posOffset>-933450</wp:posOffset>
            </wp:positionV>
            <wp:extent cx="7802880" cy="10081091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ide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81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94EF8" w14:textId="50E72E79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FEEC281" w14:textId="15A8B3F2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040BFFAB" w14:textId="5B5BF1CD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71582587" w14:textId="5DA4A700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10A787B1" w14:textId="060D38DE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44B4C87" w14:textId="17C3B382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9CA3B3F" w14:textId="6E4FC27D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04E5371D" w14:textId="68801731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1506B3D5" w14:textId="3D2D9D9D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1A046275" w14:textId="3541F4DA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3E5B1A93" w14:textId="481748E7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054950B" w14:textId="07E699A5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34A10FD5" w14:textId="21E91D65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07197C51" w14:textId="77C2F3FB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0D16EC1B" w14:textId="436C8E77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36A25016" w14:textId="0BE72234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3D17DFEF" w14:textId="57F6B2C2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2E349BA3" w14:textId="334389EB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10EBDB5" w14:textId="6D90B193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62F95906" w14:textId="12D92881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2FF390DD" w14:textId="2E094A60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3577016B" w14:textId="317E36B8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52060A4F" w14:textId="4CC64DE4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6EA711D2" w14:textId="1A639802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79CB3BCC" w14:textId="04C1EE5C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1EE1EC9B" w14:textId="5C3EBE17" w:rsidR="0031079A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6E0F52A4" w14:textId="77777777" w:rsidR="0031079A" w:rsidRPr="00F13DB4" w:rsidRDefault="0031079A">
      <w:pPr>
        <w:rPr>
          <w:rFonts w:ascii="Californian FB" w:hAnsi="Californian FB"/>
          <w:sz w:val="24"/>
          <w:szCs w:val="24"/>
          <w:lang w:val="es-EC"/>
        </w:rPr>
      </w:pPr>
    </w:p>
    <w:p w14:paraId="4A3778E8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4BDD8D1E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5902EC49" w14:textId="3D401A8A" w:rsidR="00DE58B6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  <w:r w:rsidRPr="009F3A37">
        <w:drawing>
          <wp:anchor distT="0" distB="0" distL="114300" distR="114300" simplePos="0" relativeHeight="251661312" behindDoc="0" locked="0" layoutInCell="1" allowOverlap="1" wp14:anchorId="774B46EA" wp14:editId="69CED36C">
            <wp:simplePos x="0" y="0"/>
            <wp:positionH relativeFrom="column">
              <wp:posOffset>1414145</wp:posOffset>
            </wp:positionH>
            <wp:positionV relativeFrom="paragraph">
              <wp:posOffset>145415</wp:posOffset>
            </wp:positionV>
            <wp:extent cx="1504950" cy="161988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5ECB">
        <w:rPr>
          <w:rFonts w:ascii="Californian FB" w:hAnsi="Californian FB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2C9F75" wp14:editId="2B6F59A5">
            <wp:simplePos x="0" y="0"/>
            <wp:positionH relativeFrom="margin">
              <wp:posOffset>3325495</wp:posOffset>
            </wp:positionH>
            <wp:positionV relativeFrom="paragraph">
              <wp:posOffset>14670</wp:posOffset>
            </wp:positionV>
            <wp:extent cx="1212850" cy="1619885"/>
            <wp:effectExtent l="0" t="0" r="635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9F434" w14:textId="4551A92F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2AD2DE55" w14:textId="797CCD8D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61B17921" w14:textId="6DC3C1D2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2C3F0295" w14:textId="0D90D124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6BD9D1F5" w14:textId="1E589F1D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48DCDFCB" w14:textId="77777777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3E5ABC60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31894DFC" w14:textId="493393A8" w:rsidR="00DE58B6" w:rsidRPr="00DE58B6" w:rsidRDefault="00DE58B6" w:rsidP="00F13DB4">
      <w:pPr>
        <w:jc w:val="center"/>
        <w:rPr>
          <w:rFonts w:ascii="Californian FB" w:hAnsi="Californian FB"/>
          <w:b/>
          <w:bCs/>
          <w:sz w:val="36"/>
          <w:szCs w:val="36"/>
          <w:lang w:val="es-EC"/>
        </w:rPr>
      </w:pPr>
    </w:p>
    <w:p w14:paraId="36C548D6" w14:textId="77777777" w:rsidR="009F3A37" w:rsidRDefault="00DE58B6" w:rsidP="00F13DB4">
      <w:pPr>
        <w:jc w:val="center"/>
        <w:rPr>
          <w:rFonts w:ascii="Californian FB" w:hAnsi="Californian FB"/>
          <w:b/>
          <w:bCs/>
          <w:sz w:val="36"/>
          <w:szCs w:val="36"/>
          <w:lang w:val="es-EC"/>
        </w:rPr>
      </w:pPr>
      <w:r w:rsidRPr="00DE58B6">
        <w:rPr>
          <w:rFonts w:ascii="Californian FB" w:hAnsi="Californian FB"/>
          <w:b/>
          <w:bCs/>
          <w:sz w:val="36"/>
          <w:szCs w:val="36"/>
          <w:lang w:val="es-EC"/>
        </w:rPr>
        <w:t>SISTEMA PARA LA GESTIÓN DE</w:t>
      </w:r>
    </w:p>
    <w:p w14:paraId="5AB46CBF" w14:textId="498814B4" w:rsidR="00DE58B6" w:rsidRPr="00DE58B6" w:rsidRDefault="00DE58B6" w:rsidP="00F13DB4">
      <w:pPr>
        <w:jc w:val="center"/>
        <w:rPr>
          <w:rFonts w:ascii="Californian FB" w:hAnsi="Californian FB"/>
          <w:b/>
          <w:bCs/>
          <w:sz w:val="36"/>
          <w:szCs w:val="36"/>
          <w:lang w:val="es-EC"/>
        </w:rPr>
      </w:pPr>
      <w:r w:rsidRPr="00DE58B6">
        <w:rPr>
          <w:rFonts w:ascii="Californian FB" w:hAnsi="Californian FB"/>
          <w:b/>
          <w:bCs/>
          <w:sz w:val="36"/>
          <w:szCs w:val="36"/>
          <w:lang w:val="es-EC"/>
        </w:rPr>
        <w:t>USO VEHÍCULAR</w:t>
      </w:r>
    </w:p>
    <w:p w14:paraId="35E060B9" w14:textId="048F2ADD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036C223A" w14:textId="6669B88D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1DD90DE5" w14:textId="77777777" w:rsidR="009F3A37" w:rsidRDefault="009F3A37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08A6441E" w14:textId="6D8FF0F0" w:rsidR="009F3A37" w:rsidRPr="009F3A37" w:rsidRDefault="009F3A37" w:rsidP="009F3A37">
      <w:pPr>
        <w:spacing w:after="150" w:line="240" w:lineRule="auto"/>
        <w:jc w:val="center"/>
        <w:outlineLvl w:val="3"/>
        <w:rPr>
          <w:rFonts w:ascii="Arial" w:eastAsia="Times New Roman" w:hAnsi="Arial" w:cs="Arial"/>
          <w:b/>
          <w:bCs/>
          <w:caps/>
          <w:color w:val="47536E"/>
          <w:sz w:val="24"/>
          <w:szCs w:val="24"/>
          <w:lang w:val="es-EC" w:eastAsia="es-EC"/>
        </w:rPr>
      </w:pPr>
    </w:p>
    <w:tbl>
      <w:tblPr>
        <w:tblStyle w:val="Tablaconcuadrcul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062"/>
        <w:gridCol w:w="3064"/>
        <w:gridCol w:w="3224"/>
      </w:tblGrid>
      <w:tr w:rsidR="009F3A37" w14:paraId="4268CFBA" w14:textId="77777777" w:rsidTr="009F3A37">
        <w:tc>
          <w:tcPr>
            <w:tcW w:w="3062" w:type="dxa"/>
            <w:shd w:val="clear" w:color="auto" w:fill="FFFFFF" w:themeFill="background1"/>
          </w:tcPr>
          <w:p w14:paraId="455B1A49" w14:textId="77777777" w:rsidR="009F3A37" w:rsidRPr="009F3A37" w:rsidRDefault="009F3A37" w:rsidP="009F3A37">
            <w:pPr>
              <w:spacing w:before="240" w:after="150"/>
              <w:jc w:val="center"/>
              <w:outlineLvl w:val="3"/>
              <w:rPr>
                <w:rFonts w:ascii="Arial" w:eastAsia="Times New Roman" w:hAnsi="Arial" w:cs="Arial"/>
                <w:b/>
                <w:bCs/>
                <w:caps/>
                <w:color w:val="47536E"/>
                <w:sz w:val="24"/>
                <w:szCs w:val="24"/>
                <w:lang w:val="es-EC" w:eastAsia="es-EC"/>
              </w:rPr>
            </w:pPr>
            <w:r w:rsidRPr="009F3A37">
              <w:rPr>
                <w:rFonts w:ascii="Arial" w:eastAsia="Times New Roman" w:hAnsi="Arial" w:cs="Arial"/>
                <w:b/>
                <w:bCs/>
                <w:caps/>
                <w:color w:val="47536E"/>
                <w:sz w:val="24"/>
                <w:szCs w:val="24"/>
                <w:lang w:val="es-EC" w:eastAsia="es-EC"/>
              </w:rPr>
              <w:t>DIRECCIÓN</w:t>
            </w:r>
          </w:p>
          <w:p w14:paraId="1C8C7CF9" w14:textId="77777777" w:rsidR="009F3A37" w:rsidRDefault="009F3A37" w:rsidP="009F3A37">
            <w:pPr>
              <w:spacing w:before="240" w:after="100" w:afterAutospacing="1"/>
              <w:jc w:val="center"/>
              <w:rPr>
                <w:rFonts w:ascii="Arial" w:eastAsia="Times New Roman" w:hAnsi="Arial" w:cs="Arial"/>
                <w:color w:val="47536E"/>
                <w:sz w:val="23"/>
                <w:szCs w:val="23"/>
                <w:lang w:val="es-EC" w:eastAsia="es-EC"/>
              </w:rPr>
            </w:pPr>
            <w:r w:rsidRPr="009F3A37">
              <w:rPr>
                <w:rFonts w:ascii="Arial" w:eastAsia="Times New Roman" w:hAnsi="Arial" w:cs="Arial"/>
                <w:color w:val="47536E"/>
                <w:sz w:val="23"/>
                <w:szCs w:val="23"/>
                <w:lang w:val="es-EC" w:eastAsia="es-EC"/>
              </w:rPr>
              <w:t>Calle I Nro. 650,</w:t>
            </w:r>
            <w:r w:rsidRPr="009F3A37">
              <w:rPr>
                <w:rFonts w:ascii="Arial" w:eastAsia="Times New Roman" w:hAnsi="Arial" w:cs="Arial"/>
                <w:color w:val="47536E"/>
                <w:sz w:val="23"/>
                <w:szCs w:val="23"/>
                <w:lang w:val="es-EC" w:eastAsia="es-EC"/>
              </w:rPr>
              <w:br/>
              <w:t>Bolivia, Oruro</w:t>
            </w:r>
          </w:p>
          <w:p w14:paraId="07C5DC42" w14:textId="6B32F276" w:rsidR="009F3A37" w:rsidRPr="009F3A37" w:rsidRDefault="009F3A37" w:rsidP="009F3A37">
            <w:pPr>
              <w:spacing w:before="240" w:after="100" w:afterAutospacing="1"/>
              <w:jc w:val="center"/>
              <w:rPr>
                <w:rFonts w:ascii="Arial" w:eastAsia="Times New Roman" w:hAnsi="Arial" w:cs="Arial"/>
                <w:color w:val="47536E"/>
                <w:sz w:val="23"/>
                <w:szCs w:val="23"/>
                <w:lang w:val="es-EC" w:eastAsia="es-EC"/>
              </w:rPr>
            </w:pPr>
          </w:p>
        </w:tc>
        <w:tc>
          <w:tcPr>
            <w:tcW w:w="3064" w:type="dxa"/>
            <w:shd w:val="clear" w:color="auto" w:fill="FFFFFF" w:themeFill="background1"/>
          </w:tcPr>
          <w:p w14:paraId="17369AA3" w14:textId="77777777" w:rsidR="009F3A37" w:rsidRDefault="009F3A37" w:rsidP="009F3A37">
            <w:pPr>
              <w:pStyle w:val="Ttulo4"/>
              <w:spacing w:before="240" w:beforeAutospacing="0" w:after="150" w:afterAutospacing="0"/>
              <w:jc w:val="center"/>
              <w:rPr>
                <w:rFonts w:ascii="Arial" w:hAnsi="Arial" w:cs="Arial"/>
                <w:caps/>
                <w:color w:val="47536E"/>
              </w:rPr>
            </w:pPr>
            <w:r>
              <w:rPr>
                <w:rFonts w:ascii="Arial" w:hAnsi="Arial" w:cs="Arial"/>
                <w:caps/>
                <w:color w:val="47536E"/>
              </w:rPr>
              <w:t>LLÁMANOS</w:t>
            </w:r>
          </w:p>
          <w:p w14:paraId="4C9F7537" w14:textId="2162A327" w:rsidR="009F3A37" w:rsidRPr="009F3A37" w:rsidRDefault="009F3A37" w:rsidP="009F3A37">
            <w:pPr>
              <w:pStyle w:val="NormalWeb"/>
              <w:spacing w:before="240" w:beforeAutospacing="0"/>
              <w:jc w:val="center"/>
              <w:rPr>
                <w:rFonts w:ascii="Arial" w:hAnsi="Arial" w:cs="Arial"/>
                <w:color w:val="47536E"/>
                <w:sz w:val="23"/>
                <w:szCs w:val="23"/>
              </w:rPr>
            </w:pPr>
            <w:hyperlink r:id="rId10" w:tgtFrame="_blank" w:history="1">
              <w:r>
                <w:rPr>
                  <w:rStyle w:val="Hipervnculo"/>
                  <w:rFonts w:ascii="Arial" w:hAnsi="Arial" w:cs="Arial"/>
                  <w:color w:val="5777BA"/>
                  <w:sz w:val="23"/>
                  <w:szCs w:val="23"/>
                </w:rPr>
                <w:t>+591 76137653</w:t>
              </w:r>
            </w:hyperlink>
          </w:p>
        </w:tc>
        <w:tc>
          <w:tcPr>
            <w:tcW w:w="3224" w:type="dxa"/>
            <w:shd w:val="clear" w:color="auto" w:fill="FFFFFF" w:themeFill="background1"/>
          </w:tcPr>
          <w:p w14:paraId="4B18A42A" w14:textId="77777777" w:rsidR="009F3A37" w:rsidRDefault="009F3A37" w:rsidP="009F3A37">
            <w:pPr>
              <w:pStyle w:val="Ttulo4"/>
              <w:spacing w:before="240" w:beforeAutospacing="0" w:after="150" w:afterAutospacing="0"/>
              <w:jc w:val="center"/>
              <w:rPr>
                <w:rFonts w:ascii="Arial" w:hAnsi="Arial" w:cs="Arial"/>
                <w:caps/>
                <w:color w:val="47536E"/>
              </w:rPr>
            </w:pPr>
            <w:r>
              <w:rPr>
                <w:rFonts w:ascii="Arial" w:hAnsi="Arial" w:cs="Arial"/>
                <w:caps/>
                <w:color w:val="47536E"/>
              </w:rPr>
              <w:t>ESCRÍBENOS</w:t>
            </w:r>
          </w:p>
          <w:p w14:paraId="1C60A363" w14:textId="5899DA90" w:rsidR="009F3A37" w:rsidRPr="009F3A37" w:rsidRDefault="009F3A37" w:rsidP="009F3A37">
            <w:pPr>
              <w:pStyle w:val="NormalWeb"/>
              <w:spacing w:before="240" w:beforeAutospacing="0"/>
              <w:jc w:val="center"/>
              <w:rPr>
                <w:rFonts w:ascii="Arial" w:hAnsi="Arial" w:cs="Arial"/>
                <w:color w:val="47536E"/>
                <w:sz w:val="23"/>
                <w:szCs w:val="23"/>
              </w:rPr>
            </w:pPr>
            <w:hyperlink r:id="rId11" w:tgtFrame="_blank" w:history="1">
              <w:r>
                <w:rPr>
                  <w:rStyle w:val="Hipervnculo"/>
                  <w:rFonts w:ascii="Arial" w:hAnsi="Arial" w:cs="Arial"/>
                  <w:color w:val="5777BA"/>
                  <w:sz w:val="23"/>
                  <w:szCs w:val="23"/>
                </w:rPr>
                <w:t>francomamani@gotasoft.com</w:t>
              </w:r>
            </w:hyperlink>
          </w:p>
        </w:tc>
      </w:tr>
    </w:tbl>
    <w:p w14:paraId="121F6B3E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784290D7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30665C16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0AE3D4CA" w14:textId="77777777" w:rsidR="00DE58B6" w:rsidRDefault="00DE58B6" w:rsidP="00F13DB4">
      <w:pPr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360EC422" w14:textId="787737A1" w:rsidR="00D15B27" w:rsidRPr="00686908" w:rsidRDefault="007F5D84" w:rsidP="009F3A37">
      <w:pPr>
        <w:tabs>
          <w:tab w:val="left" w:pos="4171"/>
        </w:tabs>
        <w:jc w:val="center"/>
        <w:rPr>
          <w:rFonts w:ascii="Californian FB" w:hAnsi="Californian FB"/>
          <w:b/>
          <w:bCs/>
          <w:sz w:val="24"/>
          <w:szCs w:val="24"/>
          <w:lang w:val="es-EC"/>
        </w:rPr>
      </w:pPr>
      <w:r>
        <w:rPr>
          <w:rFonts w:ascii="Californian FB" w:hAnsi="Californian FB"/>
          <w:b/>
          <w:bCs/>
          <w:sz w:val="24"/>
          <w:szCs w:val="24"/>
          <w:lang w:val="es-EC"/>
        </w:rPr>
        <w:lastRenderedPageBreak/>
        <w:t>PROFORMA</w:t>
      </w:r>
    </w:p>
    <w:p w14:paraId="1C6B291F" w14:textId="22C3D293" w:rsidR="007F5D84" w:rsidRDefault="00686908" w:rsidP="00686908">
      <w:pPr>
        <w:rPr>
          <w:rFonts w:ascii="Californian FB" w:hAnsi="Californian FB"/>
          <w:sz w:val="24"/>
          <w:szCs w:val="24"/>
          <w:lang w:val="es-EC"/>
        </w:rPr>
      </w:pPr>
      <w:r w:rsidRPr="00686908">
        <w:rPr>
          <w:rFonts w:ascii="Californian FB" w:hAnsi="Californian FB"/>
          <w:sz w:val="24"/>
          <w:szCs w:val="24"/>
          <w:lang w:val="es-EC"/>
        </w:rPr>
        <w:t xml:space="preserve">Estimado Cliente.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1134"/>
        <w:gridCol w:w="2834"/>
      </w:tblGrid>
      <w:tr w:rsidR="007F5D84" w:rsidRPr="00F13DB4" w14:paraId="445E7A61" w14:textId="77777777" w:rsidTr="007D3C5E">
        <w:trPr>
          <w:trHeight w:val="400"/>
        </w:trPr>
        <w:tc>
          <w:tcPr>
            <w:tcW w:w="1413" w:type="dxa"/>
          </w:tcPr>
          <w:p w14:paraId="187466B3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Cliente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:</w:t>
            </w:r>
          </w:p>
        </w:tc>
        <w:tc>
          <w:tcPr>
            <w:tcW w:w="3969" w:type="dxa"/>
          </w:tcPr>
          <w:p w14:paraId="4494A656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  <w:tc>
          <w:tcPr>
            <w:tcW w:w="1134" w:type="dxa"/>
          </w:tcPr>
          <w:p w14:paraId="15BE0BC2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Teléfono:</w:t>
            </w:r>
          </w:p>
        </w:tc>
        <w:tc>
          <w:tcPr>
            <w:tcW w:w="2834" w:type="dxa"/>
          </w:tcPr>
          <w:p w14:paraId="36D5D523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</w:tr>
      <w:tr w:rsidR="007F5D84" w:rsidRPr="00F13DB4" w14:paraId="53028562" w14:textId="77777777" w:rsidTr="007D3C5E">
        <w:tc>
          <w:tcPr>
            <w:tcW w:w="1413" w:type="dxa"/>
          </w:tcPr>
          <w:p w14:paraId="7789ACD5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Dirección:</w:t>
            </w:r>
          </w:p>
        </w:tc>
        <w:tc>
          <w:tcPr>
            <w:tcW w:w="3969" w:type="dxa"/>
          </w:tcPr>
          <w:p w14:paraId="77B86029" w14:textId="2E4E0E14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  <w:tc>
          <w:tcPr>
            <w:tcW w:w="1134" w:type="dxa"/>
          </w:tcPr>
          <w:p w14:paraId="774DFD9A" w14:textId="77777777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Fecha:</w:t>
            </w:r>
          </w:p>
        </w:tc>
        <w:tc>
          <w:tcPr>
            <w:tcW w:w="2834" w:type="dxa"/>
          </w:tcPr>
          <w:p w14:paraId="0606EEC4" w14:textId="037EE285" w:rsidR="007F5D84" w:rsidRPr="00F13DB4" w:rsidRDefault="007F5D84" w:rsidP="007D3C5E">
            <w:pPr>
              <w:spacing w:line="276" w:lineRule="auto"/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</w:tr>
    </w:tbl>
    <w:p w14:paraId="074A74B5" w14:textId="77777777" w:rsidR="007F5D84" w:rsidRDefault="007F5D84" w:rsidP="00686908">
      <w:pPr>
        <w:rPr>
          <w:rFonts w:ascii="Californian FB" w:hAnsi="Californian FB"/>
          <w:sz w:val="24"/>
          <w:szCs w:val="24"/>
          <w:lang w:val="es-EC"/>
        </w:rPr>
      </w:pPr>
    </w:p>
    <w:p w14:paraId="698F8714" w14:textId="77777777" w:rsidR="007F5D84" w:rsidRPr="007F5D84" w:rsidRDefault="007F5D84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7F5D84">
        <w:rPr>
          <w:rFonts w:ascii="Californian FB" w:hAnsi="Californian FB"/>
          <w:sz w:val="24"/>
          <w:szCs w:val="24"/>
          <w:lang w:val="es-EC"/>
        </w:rPr>
        <w:t>De nuestras consideraciones:</w:t>
      </w:r>
    </w:p>
    <w:p w14:paraId="7DBBFF4F" w14:textId="3F035040" w:rsidR="00686908" w:rsidRPr="00686908" w:rsidRDefault="007F5D84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7F5D84">
        <w:rPr>
          <w:rFonts w:ascii="Californian FB" w:hAnsi="Californian FB"/>
          <w:sz w:val="24"/>
          <w:szCs w:val="24"/>
          <w:lang w:val="es-EC"/>
        </w:rPr>
        <w:t xml:space="preserve">Reciban un cordial y atento saludo de </w:t>
      </w:r>
      <w:r w:rsidR="00686908" w:rsidRPr="00686908">
        <w:rPr>
          <w:rFonts w:ascii="Californian FB" w:hAnsi="Californian FB"/>
          <w:sz w:val="24"/>
          <w:szCs w:val="24"/>
          <w:lang w:val="es-EC"/>
        </w:rPr>
        <w:t>DTMOWED</w:t>
      </w:r>
      <w:r>
        <w:rPr>
          <w:rFonts w:ascii="Californian FB" w:hAnsi="Californian FB"/>
          <w:sz w:val="24"/>
          <w:szCs w:val="24"/>
          <w:lang w:val="es-EC"/>
        </w:rPr>
        <w:t xml:space="preserve"> &amp; GOTASOFT</w:t>
      </w:r>
      <w:r w:rsidR="00686908" w:rsidRPr="00686908">
        <w:rPr>
          <w:rFonts w:ascii="Californian FB" w:hAnsi="Californian FB"/>
          <w:sz w:val="24"/>
          <w:szCs w:val="24"/>
          <w:lang w:val="es-EC"/>
        </w:rPr>
        <w:t>, Empresa</w:t>
      </w:r>
      <w:r>
        <w:rPr>
          <w:rFonts w:ascii="Californian FB" w:hAnsi="Californian FB"/>
          <w:sz w:val="24"/>
          <w:szCs w:val="24"/>
          <w:lang w:val="es-EC"/>
        </w:rPr>
        <w:t>s</w:t>
      </w:r>
      <w:r w:rsidR="00686908" w:rsidRPr="00686908">
        <w:rPr>
          <w:rFonts w:ascii="Californian FB" w:hAnsi="Californian FB"/>
          <w:sz w:val="24"/>
          <w:szCs w:val="24"/>
          <w:lang w:val="es-EC"/>
        </w:rPr>
        <w:t xml:space="preserve"> dedicada</w:t>
      </w:r>
      <w:r>
        <w:rPr>
          <w:rFonts w:ascii="Californian FB" w:hAnsi="Californian FB"/>
          <w:sz w:val="24"/>
          <w:szCs w:val="24"/>
          <w:lang w:val="es-EC"/>
        </w:rPr>
        <w:t>s</w:t>
      </w:r>
      <w:r w:rsidR="00686908" w:rsidRPr="00686908">
        <w:rPr>
          <w:rFonts w:ascii="Californian FB" w:hAnsi="Californian FB"/>
          <w:sz w:val="24"/>
          <w:szCs w:val="24"/>
          <w:lang w:val="es-EC"/>
        </w:rPr>
        <w:t xml:space="preserve"> a brindar soluciones integrales en el área de Sistemas Web y Móvil, buscando la excelencia tecnológica y satisfacción de todos nuestros clientes.</w:t>
      </w:r>
    </w:p>
    <w:p w14:paraId="0BE00522" w14:textId="610933A6" w:rsidR="00F13DB4" w:rsidRDefault="00686908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686908">
        <w:rPr>
          <w:rFonts w:ascii="Californian FB" w:hAnsi="Californian FB"/>
          <w:sz w:val="24"/>
          <w:szCs w:val="24"/>
          <w:lang w:val="es-EC"/>
        </w:rPr>
        <w:t>Por lo que es muy grato para nosotros, poner a consideración de usted, nuestros servicios y productos de calidad.</w:t>
      </w:r>
    </w:p>
    <w:p w14:paraId="390F52D4" w14:textId="77777777" w:rsidR="007F5D84" w:rsidRDefault="007F5D84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</w:p>
    <w:p w14:paraId="5A8FA84F" w14:textId="7DDDBB7B" w:rsidR="00D15B27" w:rsidRPr="00F13DB4" w:rsidRDefault="00F13DB4" w:rsidP="007F5D84">
      <w:pPr>
        <w:jc w:val="both"/>
        <w:rPr>
          <w:rFonts w:ascii="Californian FB" w:hAnsi="Californian FB"/>
          <w:b/>
          <w:bCs/>
          <w:sz w:val="24"/>
          <w:szCs w:val="24"/>
          <w:lang w:val="es-EC"/>
        </w:rPr>
      </w:pPr>
      <w:r w:rsidRPr="00F13DB4">
        <w:rPr>
          <w:rFonts w:ascii="Californian FB" w:hAnsi="Californian FB"/>
          <w:b/>
          <w:bCs/>
          <w:sz w:val="24"/>
          <w:szCs w:val="24"/>
          <w:lang w:val="es-EC"/>
        </w:rPr>
        <w:t>Características</w:t>
      </w:r>
      <w:r w:rsidR="00D15B27" w:rsidRPr="00F13DB4">
        <w:rPr>
          <w:rFonts w:ascii="Californian FB" w:hAnsi="Californian FB"/>
          <w:b/>
          <w:bCs/>
          <w:sz w:val="24"/>
          <w:szCs w:val="24"/>
          <w:lang w:val="es-EC"/>
        </w:rPr>
        <w:t xml:space="preserve"> </w:t>
      </w:r>
      <w:r w:rsidRPr="00F13DB4">
        <w:rPr>
          <w:rFonts w:ascii="Californian FB" w:hAnsi="Californian FB"/>
          <w:b/>
          <w:bCs/>
          <w:sz w:val="24"/>
          <w:szCs w:val="24"/>
          <w:lang w:val="es-EC"/>
        </w:rPr>
        <w:t>Generales</w:t>
      </w:r>
    </w:p>
    <w:p w14:paraId="0F1C7DE8" w14:textId="49DA772B" w:rsidR="00D15B27" w:rsidRDefault="00D15B27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>Aplicativo Web</w:t>
      </w:r>
      <w:r w:rsidR="00F13DB4">
        <w:rPr>
          <w:rFonts w:ascii="Californian FB" w:hAnsi="Californian FB"/>
          <w:sz w:val="24"/>
          <w:szCs w:val="24"/>
          <w:lang w:val="es-EC"/>
        </w:rPr>
        <w:t xml:space="preserve"> y Móvil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desarrollado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a </w:t>
      </w:r>
      <w:r w:rsidR="00F13DB4">
        <w:rPr>
          <w:rFonts w:ascii="Californian FB" w:hAnsi="Californian FB"/>
          <w:sz w:val="24"/>
          <w:szCs w:val="24"/>
          <w:lang w:val="es-EC"/>
        </w:rPr>
        <w:t xml:space="preserve">la </w:t>
      </w:r>
      <w:r w:rsidRPr="00F13DB4">
        <w:rPr>
          <w:rFonts w:ascii="Californian FB" w:hAnsi="Californian FB"/>
          <w:sz w:val="24"/>
          <w:szCs w:val="24"/>
          <w:lang w:val="es-EC"/>
        </w:rPr>
        <w:t>medida, según las especificaciones entregad</w:t>
      </w:r>
      <w:r w:rsidR="00F13DB4">
        <w:rPr>
          <w:rFonts w:ascii="Californian FB" w:hAnsi="Californian FB"/>
          <w:sz w:val="24"/>
          <w:szCs w:val="24"/>
          <w:lang w:val="es-EC"/>
        </w:rPr>
        <w:t>a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s por el cliente, totalmente desarrollado en software libre, con lo cual no se debe pagar licencias ni </w:t>
      </w:r>
      <w:r w:rsidR="00F13DB4">
        <w:rPr>
          <w:rFonts w:ascii="Californian FB" w:hAnsi="Californian FB"/>
          <w:sz w:val="24"/>
          <w:szCs w:val="24"/>
          <w:lang w:val="es-EC"/>
        </w:rPr>
        <w:t>instalación de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ningún tipo de software adicional, A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continuación,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se detallan las características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más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relevantes del producto a entregarse:</w:t>
      </w:r>
    </w:p>
    <w:p w14:paraId="60479DAE" w14:textId="636895AC" w:rsidR="00D15B27" w:rsidRPr="00F13DB4" w:rsidRDefault="00D15B27" w:rsidP="007F5D84">
      <w:pPr>
        <w:pStyle w:val="Prrafodelista"/>
        <w:numPr>
          <w:ilvl w:val="0"/>
          <w:numId w:val="1"/>
        </w:num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 xml:space="preserve">El aplicativo a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entregarse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no tiene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límites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de usuarios ni de almacenamiento</w:t>
      </w:r>
    </w:p>
    <w:p w14:paraId="019C780E" w14:textId="3E42DD0C" w:rsidR="00D15B27" w:rsidRPr="00F13DB4" w:rsidRDefault="00D15B27" w:rsidP="007F5D84">
      <w:pPr>
        <w:pStyle w:val="Prrafodelista"/>
        <w:numPr>
          <w:ilvl w:val="0"/>
          <w:numId w:val="1"/>
        </w:num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>El sistema es 100% online, accesible desde cualquier parte del mundo.</w:t>
      </w:r>
    </w:p>
    <w:p w14:paraId="1E58E613" w14:textId="1BE95B98" w:rsidR="00D15B27" w:rsidRDefault="00D15B27" w:rsidP="007F5D84">
      <w:pPr>
        <w:pStyle w:val="Prrafodelista"/>
        <w:numPr>
          <w:ilvl w:val="0"/>
          <w:numId w:val="1"/>
        </w:num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 xml:space="preserve">El aplicativo 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>Web estará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desarrollado con tecnología responsive, adaptable a cualquier dispositivo</w:t>
      </w:r>
      <w:r w:rsidR="00F13DB4" w:rsidRPr="00F13DB4">
        <w:rPr>
          <w:rFonts w:ascii="Californian FB" w:hAnsi="Californian FB"/>
          <w:sz w:val="24"/>
          <w:szCs w:val="24"/>
          <w:lang w:val="es-EC"/>
        </w:rPr>
        <w:t xml:space="preserve"> para la administración.</w:t>
      </w:r>
    </w:p>
    <w:p w14:paraId="626BA21F" w14:textId="77777777" w:rsidR="007F5D84" w:rsidRPr="00F13DB4" w:rsidRDefault="007F5D84" w:rsidP="007F5D84">
      <w:pPr>
        <w:pStyle w:val="Prrafodelista"/>
        <w:jc w:val="both"/>
        <w:rPr>
          <w:rFonts w:ascii="Californian FB" w:hAnsi="Californian FB"/>
          <w:sz w:val="24"/>
          <w:szCs w:val="24"/>
          <w:lang w:val="es-EC"/>
        </w:rPr>
      </w:pPr>
    </w:p>
    <w:p w14:paraId="5259BC6A" w14:textId="7DE63512" w:rsidR="00D15B27" w:rsidRPr="00593806" w:rsidRDefault="00593806" w:rsidP="007F5D84">
      <w:pPr>
        <w:jc w:val="both"/>
        <w:rPr>
          <w:rFonts w:ascii="Californian FB" w:hAnsi="Californian FB"/>
          <w:b/>
          <w:bCs/>
          <w:sz w:val="24"/>
          <w:szCs w:val="24"/>
          <w:lang w:val="es-EC"/>
        </w:rPr>
      </w:pPr>
      <w:r w:rsidRPr="00593806">
        <w:rPr>
          <w:rFonts w:ascii="Californian FB" w:hAnsi="Californian FB"/>
          <w:b/>
          <w:bCs/>
          <w:sz w:val="24"/>
          <w:szCs w:val="24"/>
          <w:lang w:val="es-EC"/>
        </w:rPr>
        <w:t>Requerimientos</w:t>
      </w:r>
      <w:r w:rsidR="00D15B27" w:rsidRPr="00593806">
        <w:rPr>
          <w:rFonts w:ascii="Californian FB" w:hAnsi="Californian FB"/>
          <w:b/>
          <w:bCs/>
          <w:sz w:val="24"/>
          <w:szCs w:val="24"/>
          <w:lang w:val="es-EC"/>
        </w:rPr>
        <w:t xml:space="preserve"> par</w:t>
      </w:r>
      <w:r>
        <w:rPr>
          <w:rFonts w:ascii="Californian FB" w:hAnsi="Californian FB"/>
          <w:b/>
          <w:bCs/>
          <w:sz w:val="24"/>
          <w:szCs w:val="24"/>
          <w:lang w:val="es-EC"/>
        </w:rPr>
        <w:t>a</w:t>
      </w:r>
      <w:r w:rsidR="00D15B27" w:rsidRPr="00593806">
        <w:rPr>
          <w:rFonts w:ascii="Californian FB" w:hAnsi="Californian FB"/>
          <w:b/>
          <w:bCs/>
          <w:sz w:val="24"/>
          <w:szCs w:val="24"/>
          <w:lang w:val="es-EC"/>
        </w:rPr>
        <w:t xml:space="preserve"> el </w:t>
      </w:r>
      <w:r>
        <w:rPr>
          <w:rFonts w:ascii="Californian FB" w:hAnsi="Californian FB"/>
          <w:b/>
          <w:bCs/>
          <w:sz w:val="24"/>
          <w:szCs w:val="24"/>
          <w:lang w:val="es-EC"/>
        </w:rPr>
        <w:t>U</w:t>
      </w:r>
      <w:r w:rsidR="00D15B27" w:rsidRPr="00593806">
        <w:rPr>
          <w:rFonts w:ascii="Californian FB" w:hAnsi="Californian FB"/>
          <w:b/>
          <w:bCs/>
          <w:sz w:val="24"/>
          <w:szCs w:val="24"/>
          <w:lang w:val="es-EC"/>
        </w:rPr>
        <w:t>so</w:t>
      </w:r>
    </w:p>
    <w:p w14:paraId="704B8984" w14:textId="1E1073E6" w:rsidR="00D15B27" w:rsidRPr="00F13DB4" w:rsidRDefault="00D15B27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>Acceso a internet</w:t>
      </w:r>
    </w:p>
    <w:p w14:paraId="783B1000" w14:textId="567716ED" w:rsidR="00D15B27" w:rsidRPr="00F13DB4" w:rsidRDefault="00D15B27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 xml:space="preserve">Explorador de internet </w:t>
      </w:r>
      <w:r w:rsidR="00593806" w:rsidRPr="00F13DB4">
        <w:rPr>
          <w:rFonts w:ascii="Californian FB" w:hAnsi="Californian FB"/>
          <w:sz w:val="24"/>
          <w:szCs w:val="24"/>
          <w:lang w:val="es-EC"/>
        </w:rPr>
        <w:t>actualizado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(se recomienda </w:t>
      </w:r>
      <w:r w:rsidR="00593806" w:rsidRPr="00593806">
        <w:rPr>
          <w:rFonts w:ascii="Californian FB" w:hAnsi="Californian FB"/>
          <w:sz w:val="24"/>
          <w:szCs w:val="24"/>
          <w:lang w:val="es-EC"/>
        </w:rPr>
        <w:t xml:space="preserve">google </w:t>
      </w:r>
      <w:r w:rsidRPr="00F13DB4">
        <w:rPr>
          <w:rFonts w:ascii="Californian FB" w:hAnsi="Californian FB"/>
          <w:sz w:val="24"/>
          <w:szCs w:val="24"/>
          <w:lang w:val="es-EC"/>
        </w:rPr>
        <w:t>Chrome)</w:t>
      </w:r>
    </w:p>
    <w:p w14:paraId="5216906F" w14:textId="74971B75" w:rsidR="00D15B27" w:rsidRPr="00F13DB4" w:rsidRDefault="00D15B27" w:rsidP="007F5D84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t xml:space="preserve">Equipo de </w:t>
      </w:r>
      <w:r w:rsidR="00593806" w:rsidRPr="00F13DB4">
        <w:rPr>
          <w:rFonts w:ascii="Californian FB" w:hAnsi="Californian FB"/>
          <w:sz w:val="24"/>
          <w:szCs w:val="24"/>
          <w:lang w:val="es-EC"/>
        </w:rPr>
        <w:t>cómputo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(</w:t>
      </w:r>
      <w:r w:rsidR="00593806">
        <w:rPr>
          <w:rFonts w:ascii="Californian FB" w:hAnsi="Californian FB"/>
          <w:sz w:val="24"/>
          <w:szCs w:val="24"/>
          <w:lang w:val="es-EC"/>
        </w:rPr>
        <w:t>C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omputador, </w:t>
      </w:r>
      <w:r w:rsidR="00593806">
        <w:rPr>
          <w:rFonts w:ascii="Californian FB" w:hAnsi="Californian FB"/>
          <w:sz w:val="24"/>
          <w:szCs w:val="24"/>
          <w:lang w:val="es-EC"/>
        </w:rPr>
        <w:t>L</w:t>
      </w:r>
      <w:r w:rsidR="00593806" w:rsidRPr="00F13DB4">
        <w:rPr>
          <w:rFonts w:ascii="Californian FB" w:hAnsi="Californian FB"/>
          <w:sz w:val="24"/>
          <w:szCs w:val="24"/>
          <w:lang w:val="es-EC"/>
        </w:rPr>
        <w:t>aptop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, Tablet </w:t>
      </w:r>
      <w:r w:rsidR="00593806" w:rsidRPr="00F13DB4">
        <w:rPr>
          <w:rFonts w:ascii="Californian FB" w:hAnsi="Californian FB"/>
          <w:sz w:val="24"/>
          <w:szCs w:val="24"/>
          <w:lang w:val="es-EC"/>
        </w:rPr>
        <w:t>o Smartphone</w:t>
      </w:r>
      <w:r w:rsidRPr="00F13DB4">
        <w:rPr>
          <w:rFonts w:ascii="Californian FB" w:hAnsi="Californian FB"/>
          <w:sz w:val="24"/>
          <w:szCs w:val="24"/>
          <w:lang w:val="es-EC"/>
        </w:rPr>
        <w:t>)</w:t>
      </w:r>
    </w:p>
    <w:p w14:paraId="3A957CDA" w14:textId="77777777" w:rsidR="00593806" w:rsidRDefault="00593806">
      <w:pPr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1A209063" w14:textId="77777777" w:rsidR="00593806" w:rsidRDefault="00593806">
      <w:pPr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0A01E275" w14:textId="77777777" w:rsidR="00593806" w:rsidRDefault="00593806">
      <w:pPr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70C57426" w14:textId="77777777" w:rsidR="00B379D5" w:rsidRDefault="00B379D5" w:rsidP="00B379D5">
      <w:pPr>
        <w:rPr>
          <w:rFonts w:ascii="Californian FB" w:hAnsi="Californian FB"/>
          <w:sz w:val="24"/>
          <w:szCs w:val="24"/>
          <w:lang w:val="es-EC"/>
        </w:rPr>
      </w:pPr>
    </w:p>
    <w:p w14:paraId="4F2D50E4" w14:textId="0BE45205" w:rsidR="00593806" w:rsidRPr="00B379D5" w:rsidRDefault="00B379D5" w:rsidP="00B379D5">
      <w:pPr>
        <w:jc w:val="both"/>
        <w:rPr>
          <w:rFonts w:ascii="Californian FB" w:hAnsi="Californian FB"/>
          <w:sz w:val="24"/>
          <w:szCs w:val="24"/>
          <w:lang w:val="es-EC"/>
        </w:rPr>
      </w:pPr>
      <w:r w:rsidRPr="00B379D5">
        <w:rPr>
          <w:rFonts w:ascii="Californian FB" w:hAnsi="Californian FB"/>
          <w:sz w:val="24"/>
          <w:szCs w:val="24"/>
          <w:lang w:val="es-EC"/>
        </w:rPr>
        <w:lastRenderedPageBreak/>
        <w:t>por medio de la presente ponemos a vuestra</w:t>
      </w:r>
      <w:r>
        <w:rPr>
          <w:rFonts w:ascii="Californian FB" w:hAnsi="Californian FB"/>
          <w:sz w:val="24"/>
          <w:szCs w:val="24"/>
          <w:lang w:val="es-EC"/>
        </w:rPr>
        <w:t xml:space="preserve"> </w:t>
      </w:r>
      <w:r w:rsidRPr="00B379D5">
        <w:rPr>
          <w:rFonts w:ascii="Californian FB" w:hAnsi="Californian FB"/>
          <w:sz w:val="24"/>
          <w:szCs w:val="24"/>
          <w:lang w:val="es-EC"/>
        </w:rPr>
        <w:t>disposición una propuesta para la implementación de un software para el “</w:t>
      </w:r>
      <w:r w:rsidRPr="00B379D5">
        <w:rPr>
          <w:rFonts w:ascii="Californian FB" w:hAnsi="Californian FB"/>
          <w:b/>
          <w:bCs/>
          <w:lang w:val="es-EC"/>
        </w:rPr>
        <w:t>SISTEMA PARA LA GESTIÓN DE</w:t>
      </w:r>
      <w:r>
        <w:rPr>
          <w:rFonts w:ascii="Californian FB" w:hAnsi="Californian FB"/>
          <w:b/>
          <w:bCs/>
          <w:lang w:val="es-EC"/>
        </w:rPr>
        <w:t xml:space="preserve"> </w:t>
      </w:r>
      <w:r w:rsidRPr="00B379D5">
        <w:rPr>
          <w:rFonts w:ascii="Californian FB" w:hAnsi="Californian FB"/>
          <w:b/>
          <w:bCs/>
          <w:lang w:val="es-EC"/>
        </w:rPr>
        <w:t>USO VEHÍCULAR</w:t>
      </w:r>
      <w:r w:rsidRPr="00B379D5">
        <w:rPr>
          <w:rFonts w:ascii="Californian FB" w:hAnsi="Californian FB"/>
          <w:sz w:val="24"/>
          <w:szCs w:val="24"/>
          <w:lang w:val="es-EC"/>
        </w:rPr>
        <w:t>”, el mismo que</w:t>
      </w:r>
      <w:r>
        <w:rPr>
          <w:rFonts w:ascii="Californian FB" w:hAnsi="Californian FB"/>
          <w:sz w:val="24"/>
          <w:szCs w:val="24"/>
          <w:lang w:val="es-EC"/>
        </w:rPr>
        <w:t xml:space="preserve"> </w:t>
      </w:r>
      <w:r w:rsidRPr="00B379D5">
        <w:rPr>
          <w:rFonts w:ascii="Californian FB" w:hAnsi="Californian FB"/>
          <w:sz w:val="24"/>
          <w:szCs w:val="24"/>
          <w:lang w:val="es-EC"/>
        </w:rPr>
        <w:t>contendrá las siguientes características:</w:t>
      </w:r>
    </w:p>
    <w:p w14:paraId="312B4DC9" w14:textId="77777777" w:rsidR="00B379D5" w:rsidRDefault="00B379D5" w:rsidP="00B379D5">
      <w:pPr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6A7D2D65" w14:textId="0021F11B" w:rsidR="00B379D5" w:rsidRPr="00B379D5" w:rsidRDefault="00B379D5" w:rsidP="00B379D5">
      <w:p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Plataforma de desarrollo</w:t>
      </w:r>
    </w:p>
    <w:p w14:paraId="5F43608B" w14:textId="77777777" w:rsidR="00B379D5" w:rsidRPr="00B379D5" w:rsidRDefault="00B379D5" w:rsidP="00B379D5">
      <w:pPr>
        <w:pStyle w:val="Prrafodelista"/>
        <w:numPr>
          <w:ilvl w:val="0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Lenguaje de programación</w:t>
      </w:r>
    </w:p>
    <w:p w14:paraId="36DBA111" w14:textId="59CAAEAB" w:rsidR="00B379D5" w:rsidRPr="00B379D5" w:rsidRDefault="00B379D5" w:rsidP="00B379D5">
      <w:pPr>
        <w:pStyle w:val="Prrafodelista"/>
        <w:numPr>
          <w:ilvl w:val="1"/>
          <w:numId w:val="2"/>
        </w:numPr>
        <w:rPr>
          <w:rFonts w:ascii="Californian FB" w:hAnsi="Californian FB"/>
          <w:b/>
          <w:bCs/>
          <w:sz w:val="24"/>
          <w:szCs w:val="24"/>
        </w:rPr>
      </w:pPr>
      <w:r w:rsidRPr="00B379D5">
        <w:rPr>
          <w:rFonts w:ascii="Californian FB" w:hAnsi="Californian FB"/>
          <w:b/>
          <w:bCs/>
          <w:sz w:val="24"/>
          <w:szCs w:val="24"/>
        </w:rPr>
        <w:t>Back-End (PHP)-&gt; Laravel</w:t>
      </w:r>
    </w:p>
    <w:p w14:paraId="041AF6D4" w14:textId="6B9856BE" w:rsidR="00B379D5" w:rsidRPr="00B379D5" w:rsidRDefault="00B379D5" w:rsidP="00B379D5">
      <w:pPr>
        <w:pStyle w:val="Prrafodelista"/>
        <w:numPr>
          <w:ilvl w:val="1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Fron</w:t>
      </w:r>
      <w:r>
        <w:rPr>
          <w:rFonts w:ascii="Californian FB" w:hAnsi="Californian FB"/>
          <w:b/>
          <w:bCs/>
          <w:sz w:val="24"/>
          <w:szCs w:val="24"/>
          <w:lang w:val="es-EC"/>
        </w:rPr>
        <w:t>t</w:t>
      </w: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-End(TapyScript)</w:t>
      </w:r>
      <w:r>
        <w:rPr>
          <w:rFonts w:ascii="Californian FB" w:hAnsi="Californian FB"/>
          <w:b/>
          <w:bCs/>
          <w:sz w:val="24"/>
          <w:szCs w:val="24"/>
          <w:lang w:val="es-EC"/>
        </w:rPr>
        <w:t>-&gt;Angular</w:t>
      </w:r>
    </w:p>
    <w:p w14:paraId="22BEEA96" w14:textId="77777777" w:rsidR="00B379D5" w:rsidRPr="00B379D5" w:rsidRDefault="00B379D5" w:rsidP="00B379D5">
      <w:pPr>
        <w:pStyle w:val="Prrafodelista"/>
        <w:numPr>
          <w:ilvl w:val="0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Sistema gestor de Base de Datos</w:t>
      </w:r>
    </w:p>
    <w:p w14:paraId="113A3511" w14:textId="39DAB88C" w:rsidR="00B379D5" w:rsidRPr="00B379D5" w:rsidRDefault="00B379D5" w:rsidP="00B379D5">
      <w:pPr>
        <w:pStyle w:val="Prrafodelista"/>
        <w:numPr>
          <w:ilvl w:val="1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MySql</w:t>
      </w:r>
    </w:p>
    <w:p w14:paraId="011285FA" w14:textId="77777777" w:rsidR="00B379D5" w:rsidRPr="00B379D5" w:rsidRDefault="00B379D5" w:rsidP="00B379D5">
      <w:pPr>
        <w:pStyle w:val="Prrafodelista"/>
        <w:numPr>
          <w:ilvl w:val="0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Plataforma para el servidor</w:t>
      </w:r>
    </w:p>
    <w:p w14:paraId="3EAA6F28" w14:textId="2803BD27" w:rsidR="00B379D5" w:rsidRPr="00B379D5" w:rsidRDefault="00B379D5" w:rsidP="00B379D5">
      <w:pPr>
        <w:pStyle w:val="Prrafodelista"/>
        <w:numPr>
          <w:ilvl w:val="1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Windows 7,8,10 o Linux</w:t>
      </w:r>
    </w:p>
    <w:p w14:paraId="2B77393C" w14:textId="77777777" w:rsidR="00B379D5" w:rsidRPr="00B379D5" w:rsidRDefault="00B379D5" w:rsidP="00B379D5">
      <w:pPr>
        <w:pStyle w:val="Prrafodelista"/>
        <w:numPr>
          <w:ilvl w:val="0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Plataforma para los clientes</w:t>
      </w:r>
    </w:p>
    <w:p w14:paraId="17DB80BA" w14:textId="27570DAA" w:rsidR="00B379D5" w:rsidRPr="00B379D5" w:rsidRDefault="00B379D5" w:rsidP="00B379D5">
      <w:pPr>
        <w:pStyle w:val="Prrafodelista"/>
        <w:numPr>
          <w:ilvl w:val="1"/>
          <w:numId w:val="2"/>
        </w:numPr>
        <w:rPr>
          <w:rFonts w:ascii="Californian FB" w:hAnsi="Californian FB"/>
          <w:b/>
          <w:bCs/>
          <w:sz w:val="24"/>
          <w:szCs w:val="24"/>
          <w:lang w:val="es-EC"/>
        </w:rPr>
      </w:pPr>
      <w:r w:rsidRPr="00B379D5">
        <w:rPr>
          <w:rFonts w:ascii="Californian FB" w:hAnsi="Californian FB"/>
          <w:b/>
          <w:bCs/>
          <w:sz w:val="24"/>
          <w:szCs w:val="24"/>
          <w:lang w:val="es-EC"/>
        </w:rPr>
        <w:t>Windows 7,8,10</w:t>
      </w:r>
    </w:p>
    <w:p w14:paraId="049BA3BF" w14:textId="61E592B4" w:rsidR="00B379D5" w:rsidRDefault="00B379D5">
      <w:pPr>
        <w:rPr>
          <w:rFonts w:ascii="Californian FB" w:hAnsi="Californian FB"/>
          <w:b/>
          <w:bCs/>
          <w:sz w:val="24"/>
          <w:szCs w:val="24"/>
          <w:lang w:val="es-EC"/>
        </w:rPr>
      </w:pPr>
    </w:p>
    <w:p w14:paraId="5FD24399" w14:textId="4CA6E709" w:rsidR="00D15B27" w:rsidRPr="00593806" w:rsidRDefault="00593806">
      <w:pPr>
        <w:rPr>
          <w:rFonts w:ascii="Californian FB" w:hAnsi="Californian FB"/>
          <w:b/>
          <w:bCs/>
          <w:sz w:val="24"/>
          <w:szCs w:val="24"/>
          <w:lang w:val="es-EC"/>
        </w:rPr>
      </w:pPr>
      <w:r w:rsidRPr="00593806">
        <w:rPr>
          <w:rFonts w:ascii="Californian FB" w:hAnsi="Californian FB"/>
          <w:b/>
          <w:bCs/>
          <w:sz w:val="24"/>
          <w:szCs w:val="24"/>
          <w:lang w:val="es-EC"/>
        </w:rPr>
        <w:t>Inversión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"/>
        <w:gridCol w:w="8725"/>
      </w:tblGrid>
      <w:tr w:rsidR="00B379D5" w:rsidRPr="00F13DB4" w14:paraId="308942AC" w14:textId="6CCF9FEB" w:rsidTr="00B379D5">
        <w:tc>
          <w:tcPr>
            <w:tcW w:w="484" w:type="dxa"/>
          </w:tcPr>
          <w:p w14:paraId="64726E29" w14:textId="78014EB6" w:rsidR="00B379D5" w:rsidRPr="00F13DB4" w:rsidRDefault="00B379D5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N</w:t>
            </w:r>
          </w:p>
        </w:tc>
        <w:tc>
          <w:tcPr>
            <w:tcW w:w="8725" w:type="dxa"/>
          </w:tcPr>
          <w:p w14:paraId="14F906DF" w14:textId="59744858" w:rsidR="00B379D5" w:rsidRPr="00F13DB4" w:rsidRDefault="00B379D5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Desarrollo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Aplicativos</w:t>
            </w:r>
          </w:p>
        </w:tc>
      </w:tr>
      <w:tr w:rsidR="00B379D5" w:rsidRPr="00F13DB4" w14:paraId="27C58B1C" w14:textId="7BCA700F" w:rsidTr="00B379D5">
        <w:tc>
          <w:tcPr>
            <w:tcW w:w="484" w:type="dxa"/>
          </w:tcPr>
          <w:p w14:paraId="7DD245EB" w14:textId="6CC8EDA3" w:rsidR="00B379D5" w:rsidRPr="00F13DB4" w:rsidRDefault="00B379D5" w:rsidP="00247137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1</w:t>
            </w:r>
          </w:p>
        </w:tc>
        <w:tc>
          <w:tcPr>
            <w:tcW w:w="8725" w:type="dxa"/>
          </w:tcPr>
          <w:p w14:paraId="06D15564" w14:textId="6816680D" w:rsidR="00B379D5" w:rsidRPr="00F13DB4" w:rsidRDefault="00B379D5" w:rsidP="00247137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Módulo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Usuarios</w:t>
            </w:r>
          </w:p>
        </w:tc>
      </w:tr>
      <w:tr w:rsidR="00B379D5" w:rsidRPr="00F13DB4" w14:paraId="02EE47A5" w14:textId="77777777" w:rsidTr="00B379D5">
        <w:tc>
          <w:tcPr>
            <w:tcW w:w="484" w:type="dxa"/>
          </w:tcPr>
          <w:p w14:paraId="5F24AB44" w14:textId="7033268D" w:rsidR="00B379D5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2</w:t>
            </w:r>
          </w:p>
        </w:tc>
        <w:tc>
          <w:tcPr>
            <w:tcW w:w="8725" w:type="dxa"/>
          </w:tcPr>
          <w:p w14:paraId="1CCB3622" w14:textId="6F7BE233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Módulo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 Conductores (Choferes) </w:t>
            </w:r>
          </w:p>
        </w:tc>
      </w:tr>
      <w:tr w:rsidR="00B379D5" w:rsidRPr="00F13DB4" w14:paraId="4397577B" w14:textId="6B215A9A" w:rsidTr="00B379D5">
        <w:tc>
          <w:tcPr>
            <w:tcW w:w="484" w:type="dxa"/>
          </w:tcPr>
          <w:p w14:paraId="1CCF9A07" w14:textId="3A7AF2F9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3</w:t>
            </w:r>
          </w:p>
        </w:tc>
        <w:tc>
          <w:tcPr>
            <w:tcW w:w="8725" w:type="dxa"/>
          </w:tcPr>
          <w:p w14:paraId="6354B457" w14:textId="5DF2E709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Módulo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 Vehículos</w:t>
            </w:r>
          </w:p>
        </w:tc>
      </w:tr>
      <w:tr w:rsidR="00B379D5" w:rsidRPr="00247137" w14:paraId="54B3BC38" w14:textId="3035861D" w:rsidTr="00B379D5">
        <w:tc>
          <w:tcPr>
            <w:tcW w:w="484" w:type="dxa"/>
          </w:tcPr>
          <w:p w14:paraId="2003D66A" w14:textId="28EB19E0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4</w:t>
            </w:r>
          </w:p>
        </w:tc>
        <w:tc>
          <w:tcPr>
            <w:tcW w:w="8725" w:type="dxa"/>
          </w:tcPr>
          <w:p w14:paraId="4E4553FC" w14:textId="4BB635F9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Módulo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Asignación Vehículos </w:t>
            </w:r>
          </w:p>
        </w:tc>
      </w:tr>
      <w:tr w:rsidR="00B379D5" w:rsidRPr="00B379D5" w14:paraId="09384370" w14:textId="541127B0" w:rsidTr="00B379D5">
        <w:tc>
          <w:tcPr>
            <w:tcW w:w="484" w:type="dxa"/>
          </w:tcPr>
          <w:p w14:paraId="0E4889BD" w14:textId="32760DFD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5</w:t>
            </w:r>
          </w:p>
        </w:tc>
        <w:tc>
          <w:tcPr>
            <w:tcW w:w="8725" w:type="dxa"/>
          </w:tcPr>
          <w:p w14:paraId="0FD8BF86" w14:textId="61C5D714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Módulo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Estaciones de Servicio (Bombas de Gasolina)</w:t>
            </w:r>
          </w:p>
        </w:tc>
      </w:tr>
      <w:tr w:rsidR="00B379D5" w:rsidRPr="00F13DB4" w14:paraId="048AD515" w14:textId="0E7C3F78" w:rsidTr="00B379D5">
        <w:tc>
          <w:tcPr>
            <w:tcW w:w="484" w:type="dxa"/>
          </w:tcPr>
          <w:p w14:paraId="4E7FC54D" w14:textId="7D7CB2F0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6</w:t>
            </w:r>
          </w:p>
        </w:tc>
        <w:tc>
          <w:tcPr>
            <w:tcW w:w="8725" w:type="dxa"/>
          </w:tcPr>
          <w:p w14:paraId="16C0FBDC" w14:textId="6ACC0232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Módulo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 Talleres Autorizados </w:t>
            </w:r>
          </w:p>
        </w:tc>
      </w:tr>
      <w:tr w:rsidR="00B379D5" w:rsidRPr="00F13DB4" w14:paraId="476AF132" w14:textId="1F817FBB" w:rsidTr="00B379D5">
        <w:tc>
          <w:tcPr>
            <w:tcW w:w="484" w:type="dxa"/>
          </w:tcPr>
          <w:p w14:paraId="5D1D35E8" w14:textId="2434D2D6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7</w:t>
            </w:r>
          </w:p>
        </w:tc>
        <w:tc>
          <w:tcPr>
            <w:tcW w:w="8725" w:type="dxa"/>
          </w:tcPr>
          <w:p w14:paraId="44A9F6B9" w14:textId="3C65DE8D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Módulo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Kilometraje</w:t>
            </w:r>
          </w:p>
        </w:tc>
      </w:tr>
      <w:tr w:rsidR="00B379D5" w:rsidRPr="00B379D5" w14:paraId="0B11F152" w14:textId="1C8E3CAA" w:rsidTr="00B379D5">
        <w:tc>
          <w:tcPr>
            <w:tcW w:w="484" w:type="dxa"/>
          </w:tcPr>
          <w:p w14:paraId="6CB3EAC5" w14:textId="3DA32047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8</w:t>
            </w:r>
          </w:p>
        </w:tc>
        <w:tc>
          <w:tcPr>
            <w:tcW w:w="8725" w:type="dxa"/>
          </w:tcPr>
          <w:p w14:paraId="4D427F14" w14:textId="68843D26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Módulo 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>Vales (Estación de Servicios)</w:t>
            </w:r>
          </w:p>
        </w:tc>
      </w:tr>
      <w:tr w:rsidR="00B379D5" w:rsidRPr="00247137" w14:paraId="4DD022EE" w14:textId="56A0AD30" w:rsidTr="00B379D5">
        <w:tc>
          <w:tcPr>
            <w:tcW w:w="484" w:type="dxa"/>
          </w:tcPr>
          <w:p w14:paraId="4A637C1A" w14:textId="23CCF791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9</w:t>
            </w:r>
          </w:p>
        </w:tc>
        <w:tc>
          <w:tcPr>
            <w:tcW w:w="8725" w:type="dxa"/>
          </w:tcPr>
          <w:p w14:paraId="659CDCD1" w14:textId="69B8A600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>Módulo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 Vales (Talleres Autorizados)</w:t>
            </w:r>
          </w:p>
        </w:tc>
      </w:tr>
      <w:tr w:rsidR="00343899" w:rsidRPr="00247137" w14:paraId="529FD795" w14:textId="77777777" w:rsidTr="00B379D5">
        <w:tc>
          <w:tcPr>
            <w:tcW w:w="484" w:type="dxa"/>
          </w:tcPr>
          <w:p w14:paraId="5FF34BF8" w14:textId="795829F8" w:rsidR="00343899" w:rsidRDefault="00343899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10</w:t>
            </w:r>
          </w:p>
        </w:tc>
        <w:tc>
          <w:tcPr>
            <w:tcW w:w="8725" w:type="dxa"/>
          </w:tcPr>
          <w:p w14:paraId="13B645C8" w14:textId="5D9A1CC1" w:rsidR="00343899" w:rsidRPr="00F13DB4" w:rsidRDefault="00343899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5 Reportes (PDF, Excel)</w:t>
            </w:r>
          </w:p>
        </w:tc>
      </w:tr>
      <w:tr w:rsidR="00343899" w:rsidRPr="00247137" w14:paraId="5ED3CEC0" w14:textId="77777777" w:rsidTr="00B379D5">
        <w:tc>
          <w:tcPr>
            <w:tcW w:w="484" w:type="dxa"/>
          </w:tcPr>
          <w:p w14:paraId="143C9365" w14:textId="2C6CF176" w:rsidR="00343899" w:rsidRDefault="00343899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11</w:t>
            </w:r>
          </w:p>
        </w:tc>
        <w:tc>
          <w:tcPr>
            <w:tcW w:w="8725" w:type="dxa"/>
          </w:tcPr>
          <w:p w14:paraId="72EF3BBE" w14:textId="31E62391" w:rsidR="00343899" w:rsidRDefault="00343899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2 Reportes Gráficos </w:t>
            </w:r>
          </w:p>
        </w:tc>
      </w:tr>
      <w:tr w:rsidR="00B379D5" w:rsidRPr="00724347" w14:paraId="557E6381" w14:textId="3120B990" w:rsidTr="00B379D5">
        <w:tc>
          <w:tcPr>
            <w:tcW w:w="484" w:type="dxa"/>
          </w:tcPr>
          <w:p w14:paraId="19E04280" w14:textId="17B8428A" w:rsidR="00B379D5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1</w:t>
            </w:r>
            <w:r w:rsidR="00343899">
              <w:rPr>
                <w:rFonts w:ascii="Californian FB" w:hAnsi="Californian FB"/>
                <w:sz w:val="24"/>
                <w:szCs w:val="24"/>
                <w:lang w:val="es-EC"/>
              </w:rPr>
              <w:t>2</w:t>
            </w:r>
          </w:p>
        </w:tc>
        <w:tc>
          <w:tcPr>
            <w:tcW w:w="8725" w:type="dxa"/>
          </w:tcPr>
          <w:p w14:paraId="4B63FA19" w14:textId="2C093E99" w:rsidR="00B379D5" w:rsidRPr="00F13DB4" w:rsidRDefault="00343899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Capacitación funcionalidad del Aplicativo</w:t>
            </w:r>
          </w:p>
        </w:tc>
      </w:tr>
      <w:tr w:rsidR="00B379D5" w:rsidRPr="00724347" w14:paraId="3222021C" w14:textId="77777777" w:rsidTr="00B379D5">
        <w:tc>
          <w:tcPr>
            <w:tcW w:w="484" w:type="dxa"/>
          </w:tcPr>
          <w:p w14:paraId="3459D9AE" w14:textId="50C584B5" w:rsidR="00B379D5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  <w:tc>
          <w:tcPr>
            <w:tcW w:w="8725" w:type="dxa"/>
          </w:tcPr>
          <w:p w14:paraId="7600B9CE" w14:textId="74416F4A" w:rsidR="00B379D5" w:rsidRPr="00F13DB4" w:rsidRDefault="00B379D5" w:rsidP="00D50FD1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 w:rsidRPr="00F13DB4">
              <w:rPr>
                <w:rFonts w:ascii="Californian FB" w:hAnsi="Californian FB"/>
                <w:sz w:val="24"/>
                <w:szCs w:val="24"/>
                <w:lang w:val="es-EC"/>
              </w:rPr>
              <w:t xml:space="preserve">Soporte técnico horario de oficina </w:t>
            </w:r>
          </w:p>
        </w:tc>
      </w:tr>
    </w:tbl>
    <w:p w14:paraId="05A52594" w14:textId="4F9BC0E5" w:rsidR="00D15B27" w:rsidRDefault="00D15B27">
      <w:pPr>
        <w:rPr>
          <w:rFonts w:ascii="Californian FB" w:hAnsi="Californian FB"/>
          <w:sz w:val="24"/>
          <w:szCs w:val="24"/>
          <w:lang w:val="es-EC"/>
        </w:rPr>
      </w:pPr>
    </w:p>
    <w:p w14:paraId="2543E4D0" w14:textId="38ADCE50" w:rsidR="00B379D5" w:rsidRDefault="00B379D5">
      <w:pPr>
        <w:rPr>
          <w:rFonts w:ascii="Californian FB" w:hAnsi="Californian FB"/>
          <w:sz w:val="24"/>
          <w:szCs w:val="24"/>
          <w:lang w:val="es-EC"/>
        </w:rPr>
      </w:pPr>
    </w:p>
    <w:p w14:paraId="7ED0A93A" w14:textId="25F911EE" w:rsidR="00B379D5" w:rsidRDefault="00B379D5">
      <w:pPr>
        <w:rPr>
          <w:rFonts w:ascii="Californian FB" w:hAnsi="Californian FB"/>
          <w:sz w:val="24"/>
          <w:szCs w:val="24"/>
          <w:lang w:val="es-EC"/>
        </w:rPr>
      </w:pPr>
    </w:p>
    <w:p w14:paraId="5F3194AD" w14:textId="0C219A0D" w:rsidR="00B379D5" w:rsidRDefault="00B379D5">
      <w:pPr>
        <w:rPr>
          <w:rFonts w:ascii="Californian FB" w:hAnsi="Californian FB"/>
          <w:sz w:val="24"/>
          <w:szCs w:val="24"/>
          <w:lang w:val="es-EC"/>
        </w:rPr>
      </w:pPr>
    </w:p>
    <w:p w14:paraId="001F991A" w14:textId="57412CA5" w:rsidR="00B379D5" w:rsidRDefault="00B379D5">
      <w:pPr>
        <w:rPr>
          <w:rFonts w:ascii="Californian FB" w:hAnsi="Californian FB"/>
          <w:sz w:val="24"/>
          <w:szCs w:val="24"/>
          <w:lang w:val="es-EC"/>
        </w:rPr>
      </w:pPr>
    </w:p>
    <w:p w14:paraId="124FE5BC" w14:textId="07B64CAB" w:rsidR="00C9314C" w:rsidRDefault="00593806">
      <w:pPr>
        <w:rPr>
          <w:rFonts w:ascii="Californian FB" w:hAnsi="Californian FB"/>
          <w:sz w:val="24"/>
          <w:szCs w:val="24"/>
          <w:lang w:val="es-EC"/>
        </w:rPr>
      </w:pPr>
      <w:r w:rsidRPr="00F13DB4">
        <w:rPr>
          <w:rFonts w:ascii="Californian FB" w:hAnsi="Californian FB"/>
          <w:sz w:val="24"/>
          <w:szCs w:val="24"/>
          <w:lang w:val="es-EC"/>
        </w:rPr>
        <w:lastRenderedPageBreak/>
        <w:t xml:space="preserve">A </w:t>
      </w:r>
      <w:r w:rsidR="000D7E5F" w:rsidRPr="00F13DB4">
        <w:rPr>
          <w:rFonts w:ascii="Californian FB" w:hAnsi="Californian FB"/>
          <w:sz w:val="24"/>
          <w:szCs w:val="24"/>
          <w:lang w:val="es-EC"/>
        </w:rPr>
        <w:t>continuación,</w:t>
      </w:r>
      <w:r w:rsidRPr="00F13DB4">
        <w:rPr>
          <w:rFonts w:ascii="Californian FB" w:hAnsi="Californian FB"/>
          <w:sz w:val="24"/>
          <w:szCs w:val="24"/>
          <w:lang w:val="es-EC"/>
        </w:rPr>
        <w:t xml:space="preserve"> se detallan los rubos a cancelar:</w:t>
      </w:r>
    </w:p>
    <w:p w14:paraId="77A7F36A" w14:textId="77777777" w:rsidR="00C9314C" w:rsidRDefault="00C9314C">
      <w:pPr>
        <w:rPr>
          <w:rFonts w:ascii="Californian FB" w:hAnsi="Californian FB"/>
          <w:sz w:val="24"/>
          <w:szCs w:val="24"/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6908" w:rsidRPr="00724347" w14:paraId="6BEA8A78" w14:textId="77777777" w:rsidTr="00686908">
        <w:tc>
          <w:tcPr>
            <w:tcW w:w="4675" w:type="dxa"/>
          </w:tcPr>
          <w:p w14:paraId="3CA975E1" w14:textId="647B78D6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Valor</w:t>
            </w:r>
          </w:p>
        </w:tc>
        <w:tc>
          <w:tcPr>
            <w:tcW w:w="4675" w:type="dxa"/>
          </w:tcPr>
          <w:p w14:paraId="4C1C11FA" w14:textId="4C1B2844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$ </w:t>
            </w:r>
            <w:r w:rsidR="00343899">
              <w:rPr>
                <w:rFonts w:ascii="Californian FB" w:hAnsi="Californian FB"/>
                <w:sz w:val="24"/>
                <w:szCs w:val="24"/>
                <w:lang w:val="es-EC"/>
              </w:rPr>
              <w:t>600</w:t>
            </w:r>
            <w:r>
              <w:rPr>
                <w:rFonts w:ascii="Californian FB" w:hAnsi="Californian FB"/>
                <w:sz w:val="24"/>
                <w:szCs w:val="24"/>
                <w:lang w:val="es-EC"/>
              </w:rPr>
              <w:t xml:space="preserve"> (se divide el valor según acuerdo)</w:t>
            </w:r>
          </w:p>
        </w:tc>
      </w:tr>
      <w:tr w:rsidR="00686908" w14:paraId="56352A72" w14:textId="77777777" w:rsidTr="00686908">
        <w:tc>
          <w:tcPr>
            <w:tcW w:w="4675" w:type="dxa"/>
          </w:tcPr>
          <w:p w14:paraId="1FCF17F4" w14:textId="723BAA56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Tiempo de desarrollo:</w:t>
            </w:r>
          </w:p>
        </w:tc>
        <w:tc>
          <w:tcPr>
            <w:tcW w:w="4675" w:type="dxa"/>
          </w:tcPr>
          <w:p w14:paraId="66D6B6F1" w14:textId="48E48FB2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</w:tr>
      <w:tr w:rsidR="00686908" w14:paraId="7A5BDF03" w14:textId="77777777" w:rsidTr="00686908">
        <w:tc>
          <w:tcPr>
            <w:tcW w:w="4675" w:type="dxa"/>
          </w:tcPr>
          <w:p w14:paraId="148FCCB9" w14:textId="3134F6AA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Tiempo Pruebas:</w:t>
            </w:r>
          </w:p>
        </w:tc>
        <w:tc>
          <w:tcPr>
            <w:tcW w:w="4675" w:type="dxa"/>
          </w:tcPr>
          <w:p w14:paraId="6BAD81DD" w14:textId="03697516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</w:tr>
      <w:tr w:rsidR="00686908" w14:paraId="4D4970D3" w14:textId="77777777" w:rsidTr="00686908">
        <w:tc>
          <w:tcPr>
            <w:tcW w:w="4675" w:type="dxa"/>
          </w:tcPr>
          <w:p w14:paraId="7D3CCF92" w14:textId="3BCD05D5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  <w:r>
              <w:rPr>
                <w:rFonts w:ascii="Californian FB" w:hAnsi="Californian FB"/>
                <w:sz w:val="24"/>
                <w:szCs w:val="24"/>
                <w:lang w:val="es-EC"/>
              </w:rPr>
              <w:t>Implantación:</w:t>
            </w:r>
          </w:p>
        </w:tc>
        <w:tc>
          <w:tcPr>
            <w:tcW w:w="4675" w:type="dxa"/>
          </w:tcPr>
          <w:p w14:paraId="20F40AA7" w14:textId="7FBD8329" w:rsidR="00686908" w:rsidRDefault="00686908" w:rsidP="00686908">
            <w:pPr>
              <w:rPr>
                <w:rFonts w:ascii="Californian FB" w:hAnsi="Californian FB"/>
                <w:sz w:val="24"/>
                <w:szCs w:val="24"/>
                <w:lang w:val="es-EC"/>
              </w:rPr>
            </w:pPr>
          </w:p>
        </w:tc>
      </w:tr>
    </w:tbl>
    <w:p w14:paraId="0C8CEFE5" w14:textId="51FC3C18" w:rsidR="00C9314C" w:rsidRDefault="00C9314C">
      <w:pPr>
        <w:rPr>
          <w:rFonts w:ascii="Californian FB" w:hAnsi="Californian FB"/>
          <w:sz w:val="24"/>
          <w:szCs w:val="24"/>
          <w:lang w:val="es-EC"/>
        </w:rPr>
      </w:pPr>
    </w:p>
    <w:p w14:paraId="1AE6B394" w14:textId="77777777" w:rsidR="00D50FD1" w:rsidRDefault="00D50FD1">
      <w:pPr>
        <w:rPr>
          <w:rFonts w:ascii="Californian FB" w:hAnsi="Californian FB"/>
          <w:sz w:val="24"/>
          <w:szCs w:val="24"/>
          <w:lang w:val="es-EC"/>
        </w:rPr>
      </w:pPr>
    </w:p>
    <w:p w14:paraId="6A1EB6B4" w14:textId="61FB2A16" w:rsidR="000D7E5F" w:rsidRDefault="000D7E5F">
      <w:pPr>
        <w:rPr>
          <w:rFonts w:ascii="Californian FB" w:hAnsi="Californian FB"/>
          <w:sz w:val="24"/>
          <w:szCs w:val="24"/>
          <w:lang w:val="es-EC"/>
        </w:rPr>
      </w:pPr>
    </w:p>
    <w:p w14:paraId="7B8A8247" w14:textId="0BB4DA67" w:rsidR="00724347" w:rsidRDefault="00724347">
      <w:pPr>
        <w:rPr>
          <w:rFonts w:ascii="Californian FB" w:hAnsi="Californian FB"/>
          <w:sz w:val="24"/>
          <w:szCs w:val="24"/>
          <w:lang w:val="es-EC"/>
        </w:rPr>
      </w:pPr>
    </w:p>
    <w:p w14:paraId="4105B3D0" w14:textId="372D139A" w:rsidR="00724347" w:rsidRDefault="00724347">
      <w:pPr>
        <w:rPr>
          <w:rFonts w:ascii="Californian FB" w:hAnsi="Californian FB"/>
          <w:sz w:val="24"/>
          <w:szCs w:val="24"/>
          <w:lang w:val="es-EC"/>
        </w:rPr>
      </w:pPr>
      <w:r>
        <w:rPr>
          <w:rFonts w:ascii="Californian FB" w:hAnsi="Californian FB"/>
          <w:sz w:val="24"/>
          <w:szCs w:val="24"/>
          <w:lang w:val="es-EC"/>
        </w:rPr>
        <w:t>Anexo</w:t>
      </w:r>
    </w:p>
    <w:p w14:paraId="5755DBD4" w14:textId="16D11E71" w:rsidR="0060792E" w:rsidRDefault="0060792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6F899736" wp14:editId="1A76DA71">
            <wp:extent cx="5943600" cy="3167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C8A" w14:textId="5A7A42D8" w:rsidR="00724347" w:rsidRDefault="00724347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55931A14" wp14:editId="19A7EEA0">
            <wp:extent cx="5943600" cy="31591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46B1" w14:textId="384C9204" w:rsidR="00724347" w:rsidRDefault="00724347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2C1C65FF" wp14:editId="6B3A57F0">
            <wp:extent cx="5943600" cy="3171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78CB" w14:textId="042AFC42" w:rsidR="00724347" w:rsidRDefault="00724347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6A1B9566" wp14:editId="751806C0">
            <wp:extent cx="5943600" cy="3167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FEF" w14:textId="434DD943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1C1A17A1" wp14:editId="1D4D8E03">
            <wp:extent cx="5943600" cy="3162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C6D1" w14:textId="235FBB92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586A2DA7" wp14:editId="60832CEF">
            <wp:extent cx="5943600" cy="31762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559" w14:textId="6259DBDB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47D118D1" wp14:editId="270E1574">
            <wp:extent cx="5943600" cy="3180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3CCC" w14:textId="24BD6C63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287DBE1B" wp14:editId="18879720">
            <wp:extent cx="5943600" cy="31762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C991" w14:textId="7EEBD77A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1CD1E03C" wp14:editId="5EEB2B5F">
            <wp:extent cx="5943600" cy="3171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47F" w14:textId="245DC89D" w:rsidR="00363EDE" w:rsidRDefault="00363EDE">
      <w:pPr>
        <w:rPr>
          <w:rFonts w:ascii="Californian FB" w:hAnsi="Californian FB"/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4FA92C96" wp14:editId="58C4C5F3">
            <wp:extent cx="5943600" cy="3171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E74F" w14:textId="5AE784FC" w:rsidR="00343899" w:rsidRDefault="00343899">
      <w:pPr>
        <w:rPr>
          <w:rFonts w:ascii="Californian FB" w:hAnsi="Californian FB"/>
          <w:sz w:val="24"/>
          <w:szCs w:val="24"/>
          <w:lang w:val="es-EC"/>
        </w:rPr>
      </w:pPr>
    </w:p>
    <w:p w14:paraId="26FD1378" w14:textId="77777777" w:rsidR="00CB5205" w:rsidRDefault="00CB5205" w:rsidP="00343899">
      <w:pPr>
        <w:jc w:val="center"/>
        <w:rPr>
          <w:rFonts w:ascii="Californian FB" w:hAnsi="Californian FB"/>
          <w:sz w:val="24"/>
          <w:szCs w:val="24"/>
          <w:lang w:val="es-EC"/>
        </w:rPr>
      </w:pPr>
    </w:p>
    <w:p w14:paraId="2939A50B" w14:textId="62C54A75" w:rsidR="00CB5205" w:rsidRDefault="00CB5205" w:rsidP="00343899">
      <w:pPr>
        <w:jc w:val="center"/>
        <w:rPr>
          <w:rFonts w:ascii="Californian FB" w:hAnsi="Californian FB"/>
          <w:sz w:val="24"/>
          <w:szCs w:val="24"/>
          <w:lang w:val="es-EC"/>
        </w:rPr>
      </w:pPr>
      <w:r w:rsidRPr="00CB5205">
        <w:rPr>
          <w:rFonts w:ascii="Californian FB" w:hAnsi="Californian FB"/>
          <w:sz w:val="24"/>
          <w:szCs w:val="24"/>
          <w:lang w:val="es-EC"/>
        </w:rPr>
        <w:drawing>
          <wp:anchor distT="0" distB="0" distL="114300" distR="114300" simplePos="0" relativeHeight="251663360" behindDoc="0" locked="0" layoutInCell="1" allowOverlap="1" wp14:anchorId="4C336853" wp14:editId="20D5A6F4">
            <wp:simplePos x="0" y="0"/>
            <wp:positionH relativeFrom="margin">
              <wp:posOffset>3540125</wp:posOffset>
            </wp:positionH>
            <wp:positionV relativeFrom="paragraph">
              <wp:posOffset>35560</wp:posOffset>
            </wp:positionV>
            <wp:extent cx="1212850" cy="1619885"/>
            <wp:effectExtent l="0" t="0" r="635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5205">
        <w:rPr>
          <w:rFonts w:ascii="Californian FB" w:hAnsi="Californian FB"/>
          <w:sz w:val="24"/>
          <w:szCs w:val="24"/>
          <w:lang w:val="es-EC"/>
        </w:rPr>
        <w:drawing>
          <wp:anchor distT="0" distB="0" distL="114300" distR="114300" simplePos="0" relativeHeight="251664384" behindDoc="0" locked="0" layoutInCell="1" allowOverlap="1" wp14:anchorId="1268E573" wp14:editId="4D8C3BD7">
            <wp:simplePos x="0" y="0"/>
            <wp:positionH relativeFrom="column">
              <wp:posOffset>981075</wp:posOffset>
            </wp:positionH>
            <wp:positionV relativeFrom="paragraph">
              <wp:posOffset>166370</wp:posOffset>
            </wp:positionV>
            <wp:extent cx="1504950" cy="161988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469DD" w14:textId="0D758EE5" w:rsidR="00CB5205" w:rsidRDefault="00CB5205" w:rsidP="00343899">
      <w:pPr>
        <w:jc w:val="center"/>
        <w:rPr>
          <w:rFonts w:ascii="Californian FB" w:hAnsi="Californian FB"/>
          <w:sz w:val="24"/>
          <w:szCs w:val="24"/>
          <w:lang w:val="es-EC"/>
        </w:rPr>
      </w:pPr>
    </w:p>
    <w:p w14:paraId="23A9BA6B" w14:textId="503BC846" w:rsidR="00CB5205" w:rsidRDefault="00CB5205" w:rsidP="00343899">
      <w:pPr>
        <w:jc w:val="center"/>
        <w:rPr>
          <w:rFonts w:ascii="Californian FB" w:hAnsi="Californian FB"/>
          <w:sz w:val="24"/>
          <w:szCs w:val="24"/>
          <w:lang w:val="es-EC"/>
        </w:rPr>
      </w:pPr>
    </w:p>
    <w:p w14:paraId="7EE595BA" w14:textId="77777777" w:rsidR="00343899" w:rsidRPr="00CB5205" w:rsidRDefault="00CB5205" w:rsidP="00343899">
      <w:pPr>
        <w:jc w:val="center"/>
        <w:rPr>
          <w:rFonts w:ascii="Californian FB" w:hAnsi="Californian FB"/>
          <w:sz w:val="96"/>
          <w:szCs w:val="96"/>
          <w:lang w:val="es-EC"/>
        </w:rPr>
      </w:pPr>
      <w:r w:rsidRPr="00CB5205">
        <w:rPr>
          <w:rFonts w:ascii="Californian FB" w:hAnsi="Californian FB"/>
          <w:sz w:val="96"/>
          <w:szCs w:val="96"/>
          <w:lang w:val="es-EC"/>
        </w:rPr>
        <w:t>&amp;</w:t>
      </w:r>
    </w:p>
    <w:sectPr w:rsidR="00343899" w:rsidRPr="00CB5205" w:rsidSect="0031079A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BA94C6" w14:textId="77777777" w:rsidR="000D69B2" w:rsidRDefault="000D69B2" w:rsidP="00FF129C">
      <w:pPr>
        <w:spacing w:after="0" w:line="240" w:lineRule="auto"/>
      </w:pPr>
      <w:r>
        <w:separator/>
      </w:r>
    </w:p>
  </w:endnote>
  <w:endnote w:type="continuationSeparator" w:id="0">
    <w:p w14:paraId="204F94ED" w14:textId="77777777" w:rsidR="000D69B2" w:rsidRDefault="000D69B2" w:rsidP="00FF1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E5C02" w14:textId="77777777" w:rsidR="00FF129C" w:rsidRDefault="00105ECB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DABFEAA" wp14:editId="0A558871">
          <wp:simplePos x="0" y="0"/>
          <wp:positionH relativeFrom="page">
            <wp:align>right</wp:align>
          </wp:positionH>
          <wp:positionV relativeFrom="paragraph">
            <wp:posOffset>-1532890</wp:posOffset>
          </wp:positionV>
          <wp:extent cx="7772400" cy="2148205"/>
          <wp:effectExtent l="0" t="0" r="0" b="4445"/>
          <wp:wrapNone/>
          <wp:docPr id="6" name="Imagen 6" descr="C:\Users\pc\AppData\Local\Microsoft\Windows\INetCache\Content.Word\banne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pc\AppData\Local\Microsoft\Windows\INetCache\Content.Word\banne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2148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6D315A" w14:textId="77777777" w:rsidR="000D69B2" w:rsidRDefault="000D69B2" w:rsidP="00FF129C">
      <w:pPr>
        <w:spacing w:after="0" w:line="240" w:lineRule="auto"/>
      </w:pPr>
      <w:r>
        <w:separator/>
      </w:r>
    </w:p>
  </w:footnote>
  <w:footnote w:type="continuationSeparator" w:id="0">
    <w:p w14:paraId="52E9E3C8" w14:textId="77777777" w:rsidR="000D69B2" w:rsidRDefault="000D69B2" w:rsidP="00FF1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F646F8" w14:textId="77777777" w:rsidR="005A375E" w:rsidRDefault="005A375E" w:rsidP="00105ECB">
    <w:pPr>
      <w:pStyle w:val="Encabezado"/>
      <w:jc w:val="right"/>
      <w:rPr>
        <w:rFonts w:ascii="Californian FB" w:hAnsi="Californian FB"/>
        <w:b/>
        <w:bCs/>
        <w:color w:val="1F3864" w:themeColor="accent1" w:themeShade="80"/>
        <w:sz w:val="24"/>
        <w:szCs w:val="24"/>
        <w:lang w:val="es-EC"/>
      </w:rPr>
    </w:pPr>
  </w:p>
  <w:p w14:paraId="4E86E784" w14:textId="60FD3565" w:rsidR="00F96964" w:rsidRPr="00105ECB" w:rsidRDefault="00F96964" w:rsidP="00105ECB">
    <w:pPr>
      <w:pStyle w:val="Encabezado"/>
      <w:jc w:val="right"/>
      <w:rPr>
        <w:rFonts w:ascii="Californian FB" w:hAnsi="Californian FB"/>
        <w:b/>
        <w:bCs/>
        <w:color w:val="1F3864" w:themeColor="accent1" w:themeShade="80"/>
        <w:sz w:val="24"/>
        <w:szCs w:val="24"/>
        <w:lang w:val="es-EC"/>
      </w:rPr>
    </w:pPr>
    <w:r w:rsidRPr="00105ECB">
      <w:rPr>
        <w:rFonts w:ascii="Californian FB" w:hAnsi="Californian FB"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73243A6E" wp14:editId="4FE274E9">
          <wp:simplePos x="0" y="0"/>
          <wp:positionH relativeFrom="margin">
            <wp:align>left</wp:align>
          </wp:positionH>
          <wp:positionV relativeFrom="paragraph">
            <wp:posOffset>-449581</wp:posOffset>
          </wp:positionV>
          <wp:extent cx="1063090" cy="1419225"/>
          <wp:effectExtent l="0" t="0" r="381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090" cy="1419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05ECB">
      <w:rPr>
        <w:rFonts w:ascii="Californian FB" w:hAnsi="Californian FB"/>
        <w:b/>
        <w:bCs/>
        <w:color w:val="1F3864" w:themeColor="accent1" w:themeShade="80"/>
        <w:sz w:val="24"/>
        <w:szCs w:val="24"/>
        <w:lang w:val="es-EC"/>
      </w:rPr>
      <w:t>DESARROLLADORES TECNOLÓGICOS MOWED CIA. LTDA</w:t>
    </w:r>
  </w:p>
  <w:p w14:paraId="286C80F5" w14:textId="77777777" w:rsidR="00F96964" w:rsidRPr="00105ECB" w:rsidRDefault="00F96964" w:rsidP="00105ECB">
    <w:pPr>
      <w:pStyle w:val="Encabezado"/>
      <w:jc w:val="right"/>
      <w:rPr>
        <w:rFonts w:ascii="Californian FB" w:hAnsi="Californian FB"/>
        <w:color w:val="1F3864" w:themeColor="accent1" w:themeShade="80"/>
        <w:sz w:val="24"/>
        <w:szCs w:val="24"/>
        <w:lang w:val="es-EC"/>
      </w:rPr>
    </w:pPr>
    <w:r w:rsidRPr="00105ECB">
      <w:rPr>
        <w:rFonts w:ascii="Californian FB" w:hAnsi="Californian FB"/>
        <w:color w:val="1F3864" w:themeColor="accent1" w:themeShade="80"/>
        <w:sz w:val="24"/>
        <w:szCs w:val="24"/>
        <w:lang w:val="es-EC"/>
      </w:rPr>
      <w:t>AUTOMATIZANDO PROCESOS</w:t>
    </w:r>
  </w:p>
  <w:p w14:paraId="659C04DA" w14:textId="501715B8" w:rsidR="00F96964" w:rsidRDefault="00F96964" w:rsidP="00105ECB">
    <w:pPr>
      <w:pStyle w:val="Encabezado"/>
      <w:jc w:val="right"/>
      <w:rPr>
        <w:rFonts w:ascii="Californian FB" w:hAnsi="Californian FB"/>
        <w:color w:val="1F3864" w:themeColor="accent1" w:themeShade="80"/>
        <w:sz w:val="24"/>
        <w:szCs w:val="24"/>
        <w:lang w:val="es-EC"/>
      </w:rPr>
    </w:pPr>
    <w:r w:rsidRPr="00105ECB">
      <w:rPr>
        <w:rFonts w:ascii="Californian FB" w:hAnsi="Californian FB"/>
        <w:color w:val="1F3864" w:themeColor="accent1" w:themeShade="80"/>
        <w:sz w:val="24"/>
        <w:szCs w:val="24"/>
        <w:lang w:val="es-EC"/>
      </w:rPr>
      <w:t xml:space="preserve">IBARRA </w:t>
    </w:r>
    <w:r w:rsidR="0031079A">
      <w:rPr>
        <w:rFonts w:ascii="Californian FB" w:hAnsi="Californian FB"/>
        <w:color w:val="1F3864" w:themeColor="accent1" w:themeShade="80"/>
        <w:sz w:val="24"/>
        <w:szCs w:val="24"/>
        <w:lang w:val="es-EC"/>
      </w:rPr>
      <w:t>–</w:t>
    </w:r>
    <w:r w:rsidRPr="00105ECB">
      <w:rPr>
        <w:rFonts w:ascii="Californian FB" w:hAnsi="Californian FB"/>
        <w:color w:val="1F3864" w:themeColor="accent1" w:themeShade="80"/>
        <w:sz w:val="24"/>
        <w:szCs w:val="24"/>
        <w:lang w:val="es-EC"/>
      </w:rPr>
      <w:t xml:space="preserve"> ECUADOR</w:t>
    </w:r>
  </w:p>
  <w:p w14:paraId="51DB1224" w14:textId="3CD7E4CA" w:rsidR="0031079A" w:rsidRPr="00105ECB" w:rsidRDefault="005A375E" w:rsidP="005A375E">
    <w:pPr>
      <w:pStyle w:val="Encabezado"/>
      <w:jc w:val="right"/>
      <w:rPr>
        <w:rFonts w:ascii="Californian FB" w:hAnsi="Californian FB"/>
        <w:color w:val="1F3864" w:themeColor="accent1" w:themeShade="80"/>
        <w:sz w:val="24"/>
        <w:szCs w:val="24"/>
        <w:lang w:val="es-EC"/>
      </w:rPr>
    </w:pPr>
    <w:r>
      <w:rPr>
        <w:rFonts w:ascii="Californian FB" w:hAnsi="Californian FB"/>
        <w:color w:val="1F3864" w:themeColor="accent1" w:themeShade="80"/>
        <w:sz w:val="24"/>
        <w:szCs w:val="24"/>
        <w:lang w:val="es-EC"/>
      </w:rPr>
      <w:t>_____</w:t>
    </w:r>
    <w:r w:rsidR="0031079A">
      <w:rPr>
        <w:rFonts w:ascii="Californian FB" w:hAnsi="Californian FB"/>
        <w:color w:val="1F3864" w:themeColor="accent1" w:themeShade="80"/>
        <w:sz w:val="24"/>
        <w:szCs w:val="24"/>
        <w:lang w:val="es-EC"/>
      </w:rPr>
      <w:t>_________________________________________________________________________</w:t>
    </w:r>
  </w:p>
  <w:p w14:paraId="2D7314D6" w14:textId="77777777" w:rsidR="00F96964" w:rsidRDefault="00F96964" w:rsidP="00F96964">
    <w:pPr>
      <w:pStyle w:val="Encabezado"/>
    </w:pPr>
  </w:p>
  <w:p w14:paraId="32F30FF6" w14:textId="77777777" w:rsidR="00FF129C" w:rsidRPr="00F96964" w:rsidRDefault="00FF129C" w:rsidP="00F969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F5BD6"/>
    <w:multiLevelType w:val="hybridMultilevel"/>
    <w:tmpl w:val="CC2AE0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454BC"/>
    <w:multiLevelType w:val="hybridMultilevel"/>
    <w:tmpl w:val="1060951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C" w:vendorID="64" w:dllVersion="6" w:nlCheck="1" w:checkStyle="0"/>
  <w:activeWritingStyle w:appName="MSWord" w:lang="es-EC" w:vendorID="64" w:dllVersion="4096" w:nlCheck="1" w:checkStyle="0"/>
  <w:activeWritingStyle w:appName="MSWord" w:lang="en-US" w:vendorID="64" w:dllVersion="4096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F6"/>
    <w:rsid w:val="00011BB4"/>
    <w:rsid w:val="00070843"/>
    <w:rsid w:val="000A4BBB"/>
    <w:rsid w:val="000D69B2"/>
    <w:rsid w:val="000D7E5F"/>
    <w:rsid w:val="00105ECB"/>
    <w:rsid w:val="001064BC"/>
    <w:rsid w:val="001130A2"/>
    <w:rsid w:val="00134D34"/>
    <w:rsid w:val="00182572"/>
    <w:rsid w:val="00247137"/>
    <w:rsid w:val="00293148"/>
    <w:rsid w:val="0031079A"/>
    <w:rsid w:val="00343899"/>
    <w:rsid w:val="00363EDE"/>
    <w:rsid w:val="00430FC7"/>
    <w:rsid w:val="00443700"/>
    <w:rsid w:val="004D137A"/>
    <w:rsid w:val="004D2F88"/>
    <w:rsid w:val="00511521"/>
    <w:rsid w:val="00535B32"/>
    <w:rsid w:val="00593806"/>
    <w:rsid w:val="005A375E"/>
    <w:rsid w:val="0060792E"/>
    <w:rsid w:val="00686908"/>
    <w:rsid w:val="00724347"/>
    <w:rsid w:val="007D7B03"/>
    <w:rsid w:val="007E4BA4"/>
    <w:rsid w:val="007F5D84"/>
    <w:rsid w:val="00827F95"/>
    <w:rsid w:val="0089457E"/>
    <w:rsid w:val="008D4295"/>
    <w:rsid w:val="008D68A4"/>
    <w:rsid w:val="00903DD5"/>
    <w:rsid w:val="009154EA"/>
    <w:rsid w:val="00931CD3"/>
    <w:rsid w:val="0098629F"/>
    <w:rsid w:val="009C7488"/>
    <w:rsid w:val="009D2A9F"/>
    <w:rsid w:val="009F3A37"/>
    <w:rsid w:val="00A01C6F"/>
    <w:rsid w:val="00A03FF6"/>
    <w:rsid w:val="00AA4BD6"/>
    <w:rsid w:val="00B379D5"/>
    <w:rsid w:val="00B51BC3"/>
    <w:rsid w:val="00B904B1"/>
    <w:rsid w:val="00C677ED"/>
    <w:rsid w:val="00C92901"/>
    <w:rsid w:val="00C9314C"/>
    <w:rsid w:val="00CB10FB"/>
    <w:rsid w:val="00CB5205"/>
    <w:rsid w:val="00D15B27"/>
    <w:rsid w:val="00D26C1C"/>
    <w:rsid w:val="00D50FD1"/>
    <w:rsid w:val="00D57830"/>
    <w:rsid w:val="00DE58B6"/>
    <w:rsid w:val="00EB6FF0"/>
    <w:rsid w:val="00ED3200"/>
    <w:rsid w:val="00F13DB4"/>
    <w:rsid w:val="00F96964"/>
    <w:rsid w:val="00FB5652"/>
    <w:rsid w:val="00FD255B"/>
    <w:rsid w:val="00FF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A620B"/>
  <w15:chartTrackingRefBased/>
  <w15:docId w15:val="{B341A8FB-0CA4-4978-A865-014C999C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9F3A3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1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129C"/>
  </w:style>
  <w:style w:type="paragraph" w:styleId="Piedepgina">
    <w:name w:val="footer"/>
    <w:basedOn w:val="Normal"/>
    <w:link w:val="PiedepginaCar"/>
    <w:uiPriority w:val="99"/>
    <w:unhideWhenUsed/>
    <w:rsid w:val="00FF1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129C"/>
  </w:style>
  <w:style w:type="table" w:styleId="Tablaconcuadrcula">
    <w:name w:val="Table Grid"/>
    <w:basedOn w:val="Tablanormal"/>
    <w:uiPriority w:val="39"/>
    <w:rsid w:val="00D15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13DB4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9F3A37"/>
    <w:rPr>
      <w:rFonts w:ascii="Times New Roman" w:eastAsia="Times New Roman" w:hAnsi="Times New Roman" w:cs="Times New Roman"/>
      <w:b/>
      <w:bCs/>
      <w:sz w:val="24"/>
      <w:szCs w:val="24"/>
      <w:lang w:val="es-EC" w:eastAsia="es-EC"/>
    </w:rPr>
  </w:style>
  <w:style w:type="paragraph" w:styleId="NormalWeb">
    <w:name w:val="Normal (Web)"/>
    <w:basedOn w:val="Normal"/>
    <w:uiPriority w:val="99"/>
    <w:unhideWhenUsed/>
    <w:rsid w:val="009F3A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ipervnculo">
    <w:name w:val="Hyperlink"/>
    <w:basedOn w:val="Fuentedeprrafopredeter"/>
    <w:uiPriority w:val="99"/>
    <w:semiHidden/>
    <w:unhideWhenUsed/>
    <w:rsid w:val="009F3A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368">
          <w:marLeft w:val="0"/>
          <w:marRight w:val="0"/>
          <w:marTop w:val="0"/>
          <w:marBottom w:val="0"/>
          <w:divBdr>
            <w:top w:val="single" w:sz="6" w:space="15" w:color="FFFFFF"/>
            <w:left w:val="single" w:sz="6" w:space="30" w:color="FFFFFF"/>
            <w:bottom w:val="single" w:sz="6" w:space="15" w:color="FFFFFF"/>
            <w:right w:val="single" w:sz="6" w:space="30" w:color="FFFFFF"/>
          </w:divBdr>
        </w:div>
        <w:div w:id="727997454">
          <w:marLeft w:val="0"/>
          <w:marRight w:val="0"/>
          <w:marTop w:val="0"/>
          <w:marBottom w:val="0"/>
          <w:divBdr>
            <w:top w:val="single" w:sz="6" w:space="15" w:color="FFFFFF"/>
            <w:left w:val="single" w:sz="6" w:space="30" w:color="FFFFFF"/>
            <w:bottom w:val="single" w:sz="6" w:space="15" w:color="FFFFFF"/>
            <w:right w:val="single" w:sz="6" w:space="30" w:color="FFFFFF"/>
          </w:divBdr>
        </w:div>
      </w:divsChild>
    </w:div>
    <w:div w:id="13951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francomamani@gotasoft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api.whatsapp.com/send?phone=59176137653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cuments\Plantillas%20personalizadas%20de%20Office\Plantilla%20DTMOWE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DTMOWED.dotx</Template>
  <TotalTime>256</TotalTime>
  <Pages>10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 MOWED</dc:creator>
  <cp:keywords/>
  <dc:description/>
  <cp:lastModifiedBy>DT MOWED</cp:lastModifiedBy>
  <cp:revision>10</cp:revision>
  <cp:lastPrinted>2020-05-16T15:54:00Z</cp:lastPrinted>
  <dcterms:created xsi:type="dcterms:W3CDTF">2020-06-11T17:27:00Z</dcterms:created>
  <dcterms:modified xsi:type="dcterms:W3CDTF">2020-06-12T03:52:00Z</dcterms:modified>
</cp:coreProperties>
</file>